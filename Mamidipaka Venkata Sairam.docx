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:rsidTr="00A428CA" w14:paraId="46DBADEA" w14:textId="77777777">
        <w:tc>
          <w:tcPr>
            <w:tcW w:w="9936" w:type="dxa"/>
            <w:tcBorders>
              <w:bottom w:val="single" w:color="39A5B7" w:themeColor="accent1" w:sz="12" w:space="0"/>
            </w:tcBorders>
          </w:tcPr>
          <w:p w:rsidRPr="000367AE" w:rsidR="00545B7A" w:rsidP="00A428CA" w:rsidRDefault="00C15248" w14:paraId="2F395E19" w14:textId="41524721">
            <w:pPr>
              <w:pStyle w:val="Title"/>
              <w:rPr>
                <w:sz w:val="48"/>
                <w:szCs w:val="18"/>
              </w:rPr>
            </w:pPr>
            <w:r w:rsidRPr="000367AE">
              <w:rPr>
                <w:sz w:val="48"/>
                <w:szCs w:val="18"/>
              </w:rPr>
              <w:t xml:space="preserve">Mamidipaka </w:t>
            </w:r>
            <w:r w:rsidRPr="000367AE" w:rsidR="00C134CA">
              <w:rPr>
                <w:sz w:val="48"/>
                <w:szCs w:val="18"/>
              </w:rPr>
              <w:t>Venkata Sairam</w:t>
            </w:r>
          </w:p>
        </w:tc>
      </w:tr>
    </w:tbl>
    <w:p w:rsidRPr="00A428CA" w:rsidR="000367AE" w:rsidP="5E6D6921" w:rsidRDefault="00C134CA" w14:paraId="293DF4B6" w14:noSpellErr="1" w14:textId="7FAAD3DD">
      <w:pPr>
        <w:pStyle w:val="Contact"/>
        <w:rPr>
          <w:lang w:val="pt-BR"/>
        </w:rPr>
      </w:pPr>
      <w:r w:rsidRPr="5E6D6921" w:rsidR="00C134CA">
        <w:rPr>
          <w:lang w:val="pt-BR"/>
        </w:rPr>
        <w:t>H</w:t>
      </w:r>
      <w:r w:rsidRPr="5E6D6921" w:rsidR="00C134CA">
        <w:rPr>
          <w:lang w:val="pt-BR"/>
        </w:rPr>
        <w:t xml:space="preserve">yderabad, </w:t>
      </w:r>
      <w:r w:rsidRPr="5E6D6921" w:rsidR="00C134CA">
        <w:rPr>
          <w:lang w:val="pt-BR"/>
        </w:rPr>
        <w:t>India</w:t>
      </w:r>
      <w:r w:rsidRPr="5E6D6921" w:rsidR="00C134CA">
        <w:rPr>
          <w:lang w:val="pt-BR"/>
        </w:rPr>
        <w:t xml:space="preserve"> </w:t>
      </w:r>
      <w:r w:rsidRPr="5E6D6921" w:rsidR="00A428CA">
        <w:rPr>
          <w:lang w:val="pt-BR"/>
        </w:rPr>
        <w:t xml:space="preserve">| </w:t>
      </w:r>
      <w:r w:rsidRPr="5E6D6921" w:rsidR="00C134CA">
        <w:rPr>
          <w:lang w:val="pt-BR"/>
        </w:rPr>
        <w:t>+91 6303313113</w:t>
      </w:r>
      <w:r w:rsidRPr="5E6D6921" w:rsidR="00A428CA">
        <w:rPr>
          <w:lang w:val="pt-BR"/>
        </w:rPr>
        <w:t xml:space="preserve"> | </w:t>
      </w:r>
      <w:r w:rsidRPr="5E6D6921" w:rsidR="00C134CA">
        <w:rPr>
          <w:lang w:val="pt-BR"/>
        </w:rPr>
        <w:t>sairammamidipaka2169@gmail.com</w:t>
      </w:r>
      <w:r w:rsidRPr="5E6D6921" w:rsidR="00A428CA">
        <w:rPr>
          <w:lang w:val="pt-BR"/>
        </w:rPr>
        <w:t xml:space="preserve"> | </w:t>
      </w:r>
      <w:hyperlink r:id="Ra6ac44cefb0d427a">
        <w:r w:rsidRPr="5E6D6921" w:rsidR="00C134CA">
          <w:rPr>
            <w:rStyle w:val="Hyperlink"/>
            <w:lang w:val="pt-BR"/>
          </w:rPr>
          <w:t>Sairam</w:t>
        </w:r>
        <w:r w:rsidRPr="5E6D6921" w:rsidR="00C134CA">
          <w:rPr>
            <w:rStyle w:val="Hyperlink"/>
            <w:lang w:val="pt-BR"/>
          </w:rPr>
          <w:t xml:space="preserve"> </w:t>
        </w:r>
        <w:r w:rsidRPr="5E6D6921" w:rsidR="00C134CA">
          <w:rPr>
            <w:rStyle w:val="Hyperlink"/>
            <w:lang w:val="pt-BR"/>
          </w:rPr>
          <w:t>Mamidipaka | LinkedIn</w:t>
        </w:r>
      </w:hyperlink>
    </w:p>
    <w:p w:rsidR="000367AE" w:rsidP="000367AE" w:rsidRDefault="000367AE" w14:paraId="48E1B379" w14:textId="0104093F">
      <w:pPr>
        <w:pStyle w:val="Heading2"/>
        <w:rPr>
          <w:caps w:val="0"/>
          <w:color w:val="2A7B88" w:themeColor="accent1" w:themeShade="BF"/>
          <w:sz w:val="28"/>
          <w:szCs w:val="32"/>
        </w:rPr>
      </w:pPr>
      <w:r>
        <w:rPr>
          <w:caps w:val="0"/>
          <w:color w:val="2A7B88" w:themeColor="accent1" w:themeShade="BF"/>
          <w:sz w:val="28"/>
          <w:szCs w:val="32"/>
        </w:rPr>
        <w:t>Summary</w:t>
      </w:r>
    </w:p>
    <w:p w:rsidRPr="000367AE" w:rsidR="000367AE" w:rsidP="000367AE" w:rsidRDefault="000367AE" w14:paraId="13A9C584" w14:noSpellErr="1" w14:textId="6F61230E">
      <w:r w:rsidR="362C5B15">
        <w:rPr/>
        <w:t>I am seeking</w:t>
      </w:r>
      <w:r w:rsidR="000367AE">
        <w:rPr/>
        <w:t xml:space="preserve"> a position as a </w:t>
      </w:r>
      <w:r w:rsidRPr="5E6D6921" w:rsidR="000367AE">
        <w:rPr>
          <w:b w:val="1"/>
          <w:bCs w:val="1"/>
        </w:rPr>
        <w:t>Duck Creek Policy Developer</w:t>
      </w:r>
      <w:r w:rsidR="000367AE">
        <w:rPr/>
        <w:t xml:space="preserve"> where I can contribute to improving products and services. I aim to apply my knowledge of </w:t>
      </w:r>
      <w:r w:rsidRPr="5E6D6921" w:rsidR="000367AE">
        <w:rPr>
          <w:b w:val="1"/>
          <w:bCs w:val="1"/>
        </w:rPr>
        <w:t>Duck Creek features and workflow enhancements</w:t>
      </w:r>
      <w:r w:rsidR="000367AE">
        <w:rPr/>
        <w:t xml:space="preserve"> while gaining exposure to diverse responsibilities that support both professional and personal growth.</w:t>
      </w:r>
    </w:p>
    <w:p w:rsidR="00362E23" w:rsidP="00362E23" w:rsidRDefault="00362E23" w14:paraId="25388AC1" w14:textId="3E6518A3">
      <w:pPr>
        <w:pStyle w:val="Heading2"/>
        <w:rPr>
          <w:caps w:val="0"/>
          <w:color w:val="2A7B88" w:themeColor="accent1" w:themeShade="BF"/>
          <w:sz w:val="28"/>
          <w:szCs w:val="32"/>
        </w:rPr>
      </w:pPr>
      <w:r w:rsidRPr="00362E23">
        <w:rPr>
          <w:caps w:val="0"/>
          <w:color w:val="2A7B88" w:themeColor="accent1" w:themeShade="BF"/>
          <w:sz w:val="28"/>
          <w:szCs w:val="32"/>
        </w:rPr>
        <w:t>Work Experience</w:t>
      </w:r>
    </w:p>
    <w:p w:rsidR="00362E23" w:rsidP="00362E23" w:rsidRDefault="00362E23" w14:paraId="60874101" w14:textId="2978F618">
      <w:pPr>
        <w:rPr>
          <w:sz w:val="20"/>
          <w:szCs w:val="20"/>
        </w:rPr>
      </w:pPr>
      <w:r w:rsidRPr="00C65A50">
        <w:rPr>
          <w:sz w:val="20"/>
          <w:szCs w:val="20"/>
        </w:rPr>
        <w:t>Cognizant Pvt Ltd. (2022 - Till Date)</w:t>
      </w:r>
    </w:p>
    <w:p w:rsidRPr="00362E23" w:rsidR="000367AE" w:rsidP="000367AE" w:rsidRDefault="000367AE" w14:paraId="0A27B194" w14:textId="77777777">
      <w:pPr>
        <w:pStyle w:val="Heading2"/>
        <w:rPr>
          <w:caps w:val="0"/>
          <w:color w:val="2A7B88" w:themeColor="accent1" w:themeShade="BF"/>
          <w:sz w:val="28"/>
          <w:szCs w:val="32"/>
        </w:rPr>
      </w:pPr>
      <w:r w:rsidRPr="00C134CA">
        <w:rPr>
          <w:caps w:val="0"/>
          <w:color w:val="2A7B88" w:themeColor="accent1" w:themeShade="BF"/>
          <w:sz w:val="28"/>
          <w:szCs w:val="32"/>
        </w:rPr>
        <w:t>P</w:t>
      </w:r>
      <w:r>
        <w:rPr>
          <w:caps w:val="0"/>
          <w:color w:val="2A7B88" w:themeColor="accent1" w:themeShade="BF"/>
          <w:sz w:val="28"/>
          <w:szCs w:val="32"/>
        </w:rPr>
        <w:t>rofile Summary</w:t>
      </w:r>
      <w:r w:rsidRPr="00C134CA">
        <w:rPr>
          <w:caps w:val="0"/>
          <w:color w:val="2A7B88" w:themeColor="accent1" w:themeShade="BF"/>
          <w:sz w:val="28"/>
          <w:szCs w:val="32"/>
        </w:rPr>
        <w:t xml:space="preserve"> </w:t>
      </w:r>
    </w:p>
    <w:p w:rsidRPr="00C65A50" w:rsidR="000367AE" w:rsidP="000367AE" w:rsidRDefault="000367AE" w14:paraId="2FD42B8C" w14:textId="77777777">
      <w:pPr>
        <w:pStyle w:val="ListBullet"/>
        <w:rPr>
          <w:sz w:val="20"/>
          <w:szCs w:val="20"/>
        </w:rPr>
      </w:pPr>
      <w:r w:rsidRPr="00C65A50">
        <w:rPr>
          <w:sz w:val="20"/>
          <w:szCs w:val="20"/>
        </w:rPr>
        <w:t>3 Years of overall experience in software design, analysis, development and implementation using “Duck Creek”.</w:t>
      </w:r>
    </w:p>
    <w:p w:rsidRPr="00C65A50" w:rsidR="000367AE" w:rsidP="000367AE" w:rsidRDefault="000367AE" w14:paraId="799756D9" w14:textId="77777777">
      <w:pPr>
        <w:pStyle w:val="ListBullet"/>
        <w:rPr>
          <w:sz w:val="20"/>
          <w:szCs w:val="20"/>
        </w:rPr>
      </w:pPr>
      <w:r>
        <w:rPr>
          <w:sz w:val="20"/>
          <w:szCs w:val="20"/>
        </w:rPr>
        <w:t>3</w:t>
      </w:r>
      <w:r w:rsidRPr="00C65A50">
        <w:rPr>
          <w:sz w:val="20"/>
          <w:szCs w:val="20"/>
        </w:rPr>
        <w:t xml:space="preserve"> Years of experience in Duck Creek Policy Component Solution. </w:t>
      </w:r>
    </w:p>
    <w:p w:rsidRPr="00C65A50" w:rsidR="000367AE" w:rsidP="000367AE" w:rsidRDefault="000367AE" w14:paraId="3DEBBD7D" w14:noSpellErr="1" w14:textId="3D5F9E9C">
      <w:pPr>
        <w:pStyle w:val="ListBullet"/>
        <w:rPr>
          <w:sz w:val="20"/>
          <w:szCs w:val="20"/>
        </w:rPr>
      </w:pPr>
      <w:r w:rsidRPr="5E6D6921" w:rsidR="000367AE">
        <w:rPr>
          <w:sz w:val="20"/>
          <w:szCs w:val="20"/>
        </w:rPr>
        <w:t xml:space="preserve">Knowledge </w:t>
      </w:r>
      <w:r w:rsidRPr="5E6D6921" w:rsidR="1EC0C398">
        <w:rPr>
          <w:sz w:val="20"/>
          <w:szCs w:val="20"/>
        </w:rPr>
        <w:t>of</w:t>
      </w:r>
      <w:r w:rsidRPr="5E6D6921" w:rsidR="1EC0C398">
        <w:rPr>
          <w:sz w:val="20"/>
          <w:szCs w:val="20"/>
        </w:rPr>
        <w:t xml:space="preserve"> Duck</w:t>
      </w:r>
      <w:r w:rsidRPr="5E6D6921" w:rsidR="000367AE">
        <w:rPr>
          <w:sz w:val="20"/>
          <w:szCs w:val="20"/>
        </w:rPr>
        <w:t xml:space="preserve"> Creek Policy. Policy Express, Author tool, Transactions, Workflow, View Models, Duck Creek Anywhere API, Tables, Stored Procedures.</w:t>
      </w:r>
    </w:p>
    <w:p w:rsidR="000367AE" w:rsidP="00362E23" w:rsidRDefault="000367AE" w14:paraId="181F7712" w14:textId="30F20B6D">
      <w:pPr>
        <w:pStyle w:val="ListBullet"/>
        <w:rPr>
          <w:sz w:val="20"/>
          <w:szCs w:val="20"/>
        </w:rPr>
      </w:pPr>
      <w:r w:rsidRPr="00C65A50">
        <w:rPr>
          <w:sz w:val="20"/>
          <w:szCs w:val="20"/>
        </w:rPr>
        <w:t>Extensive experience reading, modifying, and utilizing XML for various technical solutions.</w:t>
      </w:r>
    </w:p>
    <w:p w:rsidR="000367AE" w:rsidP="000367AE" w:rsidRDefault="000367AE" w14:paraId="0778959C" w14:textId="77777777">
      <w:pPr>
        <w:pStyle w:val="Heading1"/>
      </w:pPr>
      <w:r>
        <w:t>Experience</w:t>
      </w:r>
    </w:p>
    <w:p w:rsidRPr="000367AE" w:rsidR="000367AE" w:rsidP="000367AE" w:rsidRDefault="000367AE" w14:paraId="38104110" w14:noSpellErr="1" w14:textId="58C9321B">
      <w:pPr>
        <w:pStyle w:val="Heading2"/>
        <w:rPr>
          <w:lang w:val="en-IN"/>
        </w:rPr>
      </w:pPr>
      <w:r w:rsidRPr="5E6D6921" w:rsidR="058487F2">
        <w:rPr>
          <w:lang w:val="en-IN"/>
        </w:rPr>
        <w:t>Associate</w:t>
      </w:r>
      <w:r w:rsidRPr="5E6D6921" w:rsidR="000367AE">
        <w:rPr>
          <w:lang w:val="en-IN"/>
        </w:rPr>
        <w:t xml:space="preserve"> | June 2025 – till date</w:t>
      </w:r>
    </w:p>
    <w:p w:rsidRPr="007D0DC4" w:rsidR="000367AE" w:rsidP="000367AE" w:rsidRDefault="000367AE" w14:paraId="629CCFE9" w14:textId="77777777">
      <w:pPr>
        <w:rPr>
          <w:sz w:val="20"/>
          <w:szCs w:val="20"/>
          <w:lang w:val="en-IN"/>
        </w:rPr>
      </w:pPr>
      <w:r w:rsidRPr="007D0DC4">
        <w:rPr>
          <w:sz w:val="20"/>
          <w:szCs w:val="20"/>
        </w:rPr>
        <w:t>As an Associate Developer, I am responsible for implementing monthly updates, including changes to forms and rate adjustments, while customizing policy transactions, forms, and pages, and configuring fields to meet client requirements. Additionally, I work on configuration and design changes to Duck Creek out-of-the-box features and ensure all customizations align with client specifications.</w:t>
      </w:r>
    </w:p>
    <w:p w:rsidRPr="005D3B46" w:rsidR="000367AE" w:rsidP="000367AE" w:rsidRDefault="000367AE" w14:paraId="34E11A54" w14:noSpellErr="1" w14:textId="7D9E9101">
      <w:pPr>
        <w:pStyle w:val="Heading2"/>
        <w:rPr>
          <w:lang w:val="en-IN"/>
        </w:rPr>
      </w:pPr>
      <w:r w:rsidRPr="5E6D6921" w:rsidR="000367AE">
        <w:rPr>
          <w:lang w:val="en-IN"/>
        </w:rPr>
        <w:t xml:space="preserve">Programmer analyst | </w:t>
      </w:r>
      <w:r w:rsidRPr="5E6D6921" w:rsidR="43D1E1CD">
        <w:rPr>
          <w:lang w:val="en-IN"/>
        </w:rPr>
        <w:t>Nov</w:t>
      </w:r>
      <w:r w:rsidRPr="5E6D6921" w:rsidR="000367AE">
        <w:rPr>
          <w:lang w:val="en-IN"/>
        </w:rPr>
        <w:t xml:space="preserve"> 2023 – </w:t>
      </w:r>
      <w:r w:rsidRPr="5E6D6921" w:rsidR="623C66EB">
        <w:rPr>
          <w:lang w:val="en-IN"/>
        </w:rPr>
        <w:t>June</w:t>
      </w:r>
      <w:r w:rsidRPr="5E6D6921" w:rsidR="000367AE">
        <w:rPr>
          <w:lang w:val="en-IN"/>
        </w:rPr>
        <w:t xml:space="preserve"> 2025</w:t>
      </w:r>
    </w:p>
    <w:p w:rsidRPr="00C65A50" w:rsidR="000367AE" w:rsidP="000367AE" w:rsidRDefault="000367AE" w14:paraId="3ABBC595" w14:textId="77777777">
      <w:pPr>
        <w:rPr>
          <w:sz w:val="20"/>
          <w:szCs w:val="20"/>
          <w:lang w:val="en-IN"/>
        </w:rPr>
      </w:pPr>
      <w:r>
        <w:rPr>
          <w:sz w:val="20"/>
          <w:szCs w:val="20"/>
        </w:rPr>
        <w:t xml:space="preserve">As a developer I have </w:t>
      </w:r>
      <w:r w:rsidRPr="00C65A50">
        <w:rPr>
          <w:sz w:val="20"/>
          <w:szCs w:val="20"/>
        </w:rPr>
        <w:t>Customized policy transactions such as New Business, Endorsement, Cancellation, Renewal, Restart, and Information updates using Duck Creek OOB features with necessary customizations. Gathered requirements and designed specifications</w:t>
      </w:r>
    </w:p>
    <w:p w:rsidR="000367AE" w:rsidP="000367AE" w:rsidRDefault="000367AE" w14:paraId="5097C064" w14:noSpellErr="1" w14:textId="02F99496">
      <w:pPr>
        <w:pStyle w:val="Heading2"/>
        <w:rPr>
          <w:lang w:val="en-IN"/>
        </w:rPr>
      </w:pPr>
      <w:r w:rsidRPr="5E6D6921" w:rsidR="000367AE">
        <w:rPr>
          <w:lang w:val="en-IN"/>
        </w:rPr>
        <w:t xml:space="preserve">Programmer ANALYST TRAINEE| Nov 2022 – </w:t>
      </w:r>
      <w:r w:rsidRPr="5E6D6921" w:rsidR="4C7B88E7">
        <w:rPr>
          <w:lang w:val="en-IN"/>
        </w:rPr>
        <w:t>NOV</w:t>
      </w:r>
      <w:r w:rsidRPr="5E6D6921" w:rsidR="000367AE">
        <w:rPr>
          <w:lang w:val="en-IN"/>
        </w:rPr>
        <w:t xml:space="preserve"> 2023</w:t>
      </w:r>
    </w:p>
    <w:p w:rsidR="000367AE" w:rsidP="000367AE" w:rsidRDefault="000367AE" w14:paraId="68BC9F4E" w14:textId="77777777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A</w:t>
      </w:r>
      <w:r w:rsidRPr="00C65A50">
        <w:rPr>
          <w:sz w:val="20"/>
          <w:szCs w:val="20"/>
          <w:lang w:val="en-IN"/>
        </w:rPr>
        <w:t xml:space="preserve">s a Junior Developer </w:t>
      </w:r>
      <w:r>
        <w:rPr>
          <w:sz w:val="20"/>
          <w:szCs w:val="20"/>
          <w:lang w:val="en-IN"/>
        </w:rPr>
        <w:t xml:space="preserve">I worked </w:t>
      </w:r>
      <w:r w:rsidRPr="00C65A50">
        <w:rPr>
          <w:sz w:val="20"/>
          <w:szCs w:val="20"/>
          <w:lang w:val="en-IN"/>
        </w:rPr>
        <w:t>on a product built using Express 3, which integrated with third-party vendors through Duck Creek Policy Services. My responsibilities included implementing configuration and design changes to Duck Creek based on client requirements.</w:t>
      </w:r>
    </w:p>
    <w:p w:rsidR="000367AE" w:rsidP="000367AE" w:rsidRDefault="000367AE" w14:paraId="721E979A" w14:textId="77777777">
      <w:pPr>
        <w:pStyle w:val="Heading1"/>
      </w:pPr>
      <w:r w:rsidRPr="00A428CA">
        <w:t>Education</w:t>
      </w:r>
    </w:p>
    <w:p w:rsidR="000367AE" w:rsidP="000367AE" w:rsidRDefault="000367AE" w14:paraId="1AAAE87B" w14:textId="77777777">
      <w:pPr>
        <w:pStyle w:val="ListBullet"/>
        <w:numPr>
          <w:ilvl w:val="0"/>
          <w:numId w:val="0"/>
        </w:numPr>
        <w:ind w:left="216"/>
        <w:rPr>
          <w:sz w:val="20"/>
          <w:szCs w:val="20"/>
          <w:lang w:val="en-IN"/>
        </w:rPr>
      </w:pPr>
      <w:r w:rsidRPr="007D0DC4">
        <w:rPr>
          <w:sz w:val="20"/>
          <w:szCs w:val="20"/>
          <w:lang w:val="en-IN"/>
        </w:rPr>
        <w:t>Vel Tech Rangarajan Dr. Sagunthala R&amp;D Institute of s</w:t>
      </w:r>
      <w:r>
        <w:rPr>
          <w:sz w:val="20"/>
          <w:szCs w:val="20"/>
          <w:lang w:val="en-IN"/>
        </w:rPr>
        <w:t>cience and technology</w:t>
      </w:r>
    </w:p>
    <w:p w:rsidR="000367AE" w:rsidP="000367AE" w:rsidRDefault="000367AE" w14:paraId="29A58223" w14:textId="77777777">
      <w:pPr>
        <w:pStyle w:val="ListBullet"/>
        <w:numPr>
          <w:ilvl w:val="0"/>
          <w:numId w:val="0"/>
        </w:numPr>
        <w:ind w:left="216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Electronics and communications engineering</w:t>
      </w:r>
    </w:p>
    <w:p w:rsidR="001B29CF" w:rsidP="000367AE" w:rsidRDefault="000367AE" w14:paraId="0E6B9C4B" w14:textId="733FB184">
      <w:pPr>
        <w:pStyle w:val="ListBullet"/>
        <w:numPr>
          <w:ilvl w:val="0"/>
          <w:numId w:val="0"/>
        </w:numPr>
        <w:ind w:left="216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>CGPA – 7.8</w:t>
      </w:r>
    </w:p>
    <w:p w:rsidR="000367AE" w:rsidP="000367AE" w:rsidRDefault="000367AE" w14:paraId="59DA8E34" w14:textId="77777777">
      <w:pPr>
        <w:pStyle w:val="Heading1"/>
      </w:pPr>
      <w:r>
        <w:t xml:space="preserve">Technical &amp; Functional </w:t>
      </w:r>
      <w:r w:rsidRPr="00A428CA">
        <w:t>Skills</w:t>
      </w:r>
    </w:p>
    <w:tbl>
      <w:tblPr>
        <w:tblW w:w="5000" w:type="pct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5310"/>
        <w:gridCol w:w="4626"/>
      </w:tblGrid>
      <w:tr w:rsidRPr="00A428CA" w:rsidR="000367AE" w:rsidTr="00D009BF" w14:paraId="259A0544" w14:textId="77777777">
        <w:tc>
          <w:tcPr>
            <w:tcW w:w="5310" w:type="dxa"/>
          </w:tcPr>
          <w:p w:rsidR="000367AE" w:rsidP="00D009BF" w:rsidRDefault="000367AE" w14:paraId="308E3BDB" w14:textId="77777777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b/>
                <w:bCs/>
                <w:sz w:val="20"/>
                <w:szCs w:val="20"/>
              </w:rPr>
              <w:t>Duck Creek Suite:</w:t>
            </w:r>
            <w:r w:rsidRPr="00226CD7">
              <w:rPr>
                <w:sz w:val="20"/>
                <w:szCs w:val="20"/>
              </w:rPr>
              <w:t xml:space="preserve"> Policy module</w:t>
            </w:r>
          </w:p>
          <w:p w:rsidR="000367AE" w:rsidP="00D009BF" w:rsidRDefault="000367AE" w14:paraId="5B9B07AA" w14:textId="77777777">
            <w:pPr>
              <w:pStyle w:val="ListBullet"/>
              <w:rPr>
                <w:sz w:val="20"/>
                <w:szCs w:val="20"/>
              </w:rPr>
            </w:pPr>
            <w:r w:rsidRPr="00C15248">
              <w:rPr>
                <w:b/>
                <w:bCs/>
                <w:sz w:val="20"/>
                <w:szCs w:val="20"/>
              </w:rPr>
              <w:t>Duck Creek OOB Configuration</w:t>
            </w:r>
            <w:r w:rsidRPr="00C15248">
              <w:rPr>
                <w:sz w:val="20"/>
                <w:szCs w:val="20"/>
              </w:rPr>
              <w:t xml:space="preserve">: Forms, Pages, Rating, Transactions </w:t>
            </w:r>
          </w:p>
          <w:p w:rsidRPr="00C65A50" w:rsidR="000367AE" w:rsidP="00D009BF" w:rsidRDefault="000367AE" w14:paraId="6581ED0E" w14:textId="77777777">
            <w:pPr>
              <w:pStyle w:val="ListBullet"/>
              <w:rPr>
                <w:sz w:val="20"/>
                <w:szCs w:val="20"/>
              </w:rPr>
            </w:pPr>
            <w:r w:rsidRPr="00C15248">
              <w:rPr>
                <w:b/>
                <w:bCs/>
                <w:sz w:val="20"/>
                <w:szCs w:val="20"/>
              </w:rPr>
              <w:t>Duck Creek Author</w:t>
            </w:r>
            <w:r w:rsidRPr="00C15248">
              <w:rPr>
                <w:sz w:val="20"/>
                <w:szCs w:val="20"/>
              </w:rPr>
              <w:t>: Product configuration and design</w:t>
            </w:r>
          </w:p>
        </w:tc>
        <w:tc>
          <w:tcPr>
            <w:tcW w:w="4626" w:type="dxa"/>
          </w:tcPr>
          <w:p w:rsidRPr="00C65A50" w:rsidR="000367AE" w:rsidP="00D009BF" w:rsidRDefault="000367AE" w14:paraId="44702C4B" w14:textId="77777777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>Policy Lifecycle Management: New Business, Endorsement, Cancellation, Renewal</w:t>
            </w:r>
          </w:p>
          <w:p w:rsidR="000367AE" w:rsidP="00D009BF" w:rsidRDefault="000367AE" w14:paraId="1E601CE7" w14:textId="77777777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>Requirement Gathering &amp; Specification Design</w:t>
            </w:r>
            <w:r w:rsidRPr="00C65A50">
              <w:rPr>
                <w:sz w:val="20"/>
                <w:szCs w:val="20"/>
              </w:rPr>
              <w:t xml:space="preserve"> </w:t>
            </w:r>
          </w:p>
          <w:p w:rsidR="000367AE" w:rsidP="00D009BF" w:rsidRDefault="000367AE" w14:paraId="684193B8" w14:textId="77777777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 xml:space="preserve">Customization of Forms, Pages, and Fields </w:t>
            </w:r>
          </w:p>
          <w:p w:rsidR="000367AE" w:rsidP="000367AE" w:rsidRDefault="000367AE" w14:paraId="33D024E9" w14:textId="77777777">
            <w:pPr>
              <w:pStyle w:val="ListBullet"/>
              <w:rPr>
                <w:sz w:val="20"/>
                <w:szCs w:val="20"/>
              </w:rPr>
            </w:pPr>
            <w:r w:rsidRPr="00226CD7">
              <w:rPr>
                <w:sz w:val="20"/>
                <w:szCs w:val="20"/>
              </w:rPr>
              <w:t>Workflow Development and Maintenance</w:t>
            </w:r>
          </w:p>
          <w:p w:rsidRPr="000367AE" w:rsidR="000367AE" w:rsidP="000367AE" w:rsidRDefault="000367AE" w14:paraId="7025D597" w14:textId="5324CA9F">
            <w:pPr>
              <w:pStyle w:val="ListBullet"/>
              <w:rPr>
                <w:sz w:val="20"/>
                <w:szCs w:val="20"/>
              </w:rPr>
            </w:pPr>
            <w:r w:rsidRPr="000367AE">
              <w:rPr>
                <w:sz w:val="20"/>
                <w:szCs w:val="20"/>
              </w:rPr>
              <w:t>Debugging and Issue Resolution</w:t>
            </w:r>
          </w:p>
          <w:p w:rsidRPr="00C65A50" w:rsidR="000367AE" w:rsidP="00D009BF" w:rsidRDefault="000367AE" w14:paraId="767FF2FF" w14:textId="77777777">
            <w:pPr>
              <w:pStyle w:val="ListBullet"/>
              <w:numPr>
                <w:ilvl w:val="0"/>
                <w:numId w:val="0"/>
              </w:numPr>
              <w:rPr>
                <w:sz w:val="20"/>
                <w:szCs w:val="20"/>
              </w:rPr>
            </w:pPr>
          </w:p>
        </w:tc>
      </w:tr>
    </w:tbl>
    <w:p w:rsidRPr="000367AE" w:rsidR="000367AE" w:rsidP="000367AE" w:rsidRDefault="000367AE" w14:paraId="649F99C2" w14:textId="77777777">
      <w:pPr>
        <w:pStyle w:val="ListBullet"/>
        <w:numPr>
          <w:ilvl w:val="0"/>
          <w:numId w:val="0"/>
        </w:numPr>
        <w:rPr>
          <w:sz w:val="20"/>
          <w:szCs w:val="20"/>
          <w:lang w:val="en-IN"/>
        </w:rPr>
      </w:pPr>
    </w:p>
    <w:sectPr w:rsidRPr="000367AE" w:rsidR="000367AE" w:rsidSect="00716774">
      <w:footerReference w:type="default" r:id="rId12"/>
      <w:type w:val="continuous"/>
      <w:pgSz w:w="12240" w:h="15840" w:orient="portrait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34CA" w:rsidRDefault="00C134CA" w14:paraId="0ACDFF10" w14:textId="77777777">
      <w:pPr>
        <w:spacing w:after="0"/>
      </w:pPr>
      <w:r>
        <w:separator/>
      </w:r>
    </w:p>
  </w:endnote>
  <w:endnote w:type="continuationSeparator" w:id="0">
    <w:p w:rsidR="00C134CA" w:rsidRDefault="00C134CA" w14:paraId="00416970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70A9" w:rsidRDefault="009D5933" w14:paraId="28A1AA7D" w14:textId="7777777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34CA" w:rsidRDefault="00C134CA" w14:paraId="2B351F16" w14:textId="77777777">
      <w:pPr>
        <w:spacing w:after="0"/>
      </w:pPr>
      <w:r>
        <w:separator/>
      </w:r>
    </w:p>
  </w:footnote>
  <w:footnote w:type="continuationSeparator" w:id="0">
    <w:p w:rsidR="00C134CA" w:rsidRDefault="00C134CA" w14:paraId="16A87886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1E0282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1C03163"/>
    <w:multiLevelType w:val="hybridMultilevel"/>
    <w:tmpl w:val="A3AC78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hint="default" w:ascii="Wingdings" w:hAnsi="Wingdings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hint="default" w:ascii="Wingdings" w:hAnsi="Wingdings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6"/>
  </w:num>
  <w:num w:numId="15" w16cid:durableId="1323194480">
    <w:abstractNumId w:val="19"/>
  </w:num>
  <w:num w:numId="16" w16cid:durableId="1537156541">
    <w:abstractNumId w:val="13"/>
  </w:num>
  <w:num w:numId="17" w16cid:durableId="471366301">
    <w:abstractNumId w:val="18"/>
  </w:num>
  <w:num w:numId="18" w16cid:durableId="90509762">
    <w:abstractNumId w:val="10"/>
  </w:num>
  <w:num w:numId="19" w16cid:durableId="257639540">
    <w:abstractNumId w:val="24"/>
  </w:num>
  <w:num w:numId="20" w16cid:durableId="1499887979">
    <w:abstractNumId w:val="20"/>
  </w:num>
  <w:num w:numId="21" w16cid:durableId="238290248">
    <w:abstractNumId w:val="11"/>
  </w:num>
  <w:num w:numId="22" w16cid:durableId="1432437245">
    <w:abstractNumId w:val="17"/>
  </w:num>
  <w:num w:numId="23" w16cid:durableId="1062867802">
    <w:abstractNumId w:val="23"/>
  </w:num>
  <w:num w:numId="24" w16cid:durableId="263683987">
    <w:abstractNumId w:val="12"/>
  </w:num>
  <w:num w:numId="25" w16cid:durableId="507523982">
    <w:abstractNumId w:val="15"/>
  </w:num>
  <w:num w:numId="26" w16cid:durableId="580019779">
    <w:abstractNumId w:val="22"/>
  </w:num>
  <w:num w:numId="27" w16cid:durableId="642083452">
    <w:abstractNumId w:val="21"/>
  </w:num>
  <w:num w:numId="28" w16cid:durableId="13498728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lang="en-IN" w:vendorID="64" w:dllVersion="0" w:nlCheck="1" w:checkStyle="0" w:appName="MSWord"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CA"/>
    <w:rsid w:val="0001582B"/>
    <w:rsid w:val="000367AE"/>
    <w:rsid w:val="00064703"/>
    <w:rsid w:val="0007149E"/>
    <w:rsid w:val="00082E6D"/>
    <w:rsid w:val="000925EB"/>
    <w:rsid w:val="000A4F59"/>
    <w:rsid w:val="000B3CCE"/>
    <w:rsid w:val="000F6F53"/>
    <w:rsid w:val="00137193"/>
    <w:rsid w:val="00141A4C"/>
    <w:rsid w:val="001B29CF"/>
    <w:rsid w:val="001C17AE"/>
    <w:rsid w:val="00223CC2"/>
    <w:rsid w:val="00232312"/>
    <w:rsid w:val="00252883"/>
    <w:rsid w:val="002764F4"/>
    <w:rsid w:val="0028220F"/>
    <w:rsid w:val="0029269F"/>
    <w:rsid w:val="002D77E3"/>
    <w:rsid w:val="002E4EC7"/>
    <w:rsid w:val="00356C14"/>
    <w:rsid w:val="00357B51"/>
    <w:rsid w:val="00360C19"/>
    <w:rsid w:val="00362E23"/>
    <w:rsid w:val="003953F1"/>
    <w:rsid w:val="003B7FA6"/>
    <w:rsid w:val="003D1BF3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5D3B46"/>
    <w:rsid w:val="006125CB"/>
    <w:rsid w:val="00617B26"/>
    <w:rsid w:val="006270A9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67EA9"/>
    <w:rsid w:val="00787CAF"/>
    <w:rsid w:val="007D0DC4"/>
    <w:rsid w:val="007F0B08"/>
    <w:rsid w:val="00816216"/>
    <w:rsid w:val="00834D92"/>
    <w:rsid w:val="00875F10"/>
    <w:rsid w:val="0087734B"/>
    <w:rsid w:val="008B7C29"/>
    <w:rsid w:val="00952354"/>
    <w:rsid w:val="00985DCF"/>
    <w:rsid w:val="00986CA0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46905"/>
    <w:rsid w:val="00B773D9"/>
    <w:rsid w:val="00B9624E"/>
    <w:rsid w:val="00BD0932"/>
    <w:rsid w:val="00BD768D"/>
    <w:rsid w:val="00C100B2"/>
    <w:rsid w:val="00C134CA"/>
    <w:rsid w:val="00C15248"/>
    <w:rsid w:val="00C5101D"/>
    <w:rsid w:val="00C61F8E"/>
    <w:rsid w:val="00C65A50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  <w:rsid w:val="058487F2"/>
    <w:rsid w:val="05BAF906"/>
    <w:rsid w:val="137CFC0F"/>
    <w:rsid w:val="1EC0C398"/>
    <w:rsid w:val="26F1A1FA"/>
    <w:rsid w:val="2BBBB19C"/>
    <w:rsid w:val="2FEF5E37"/>
    <w:rsid w:val="362C5B15"/>
    <w:rsid w:val="43D1E1CD"/>
    <w:rsid w:val="4785EBB1"/>
    <w:rsid w:val="4C7B88E7"/>
    <w:rsid w:val="5E6D6921"/>
    <w:rsid w:val="623C66EB"/>
    <w:rsid w:val="792F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0B3CC"/>
  <w15:chartTrackingRefBased/>
  <w15:docId w15:val="{CA63060D-1BD6-497E-914C-5E06AFEE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uiPriority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TitleChar" w:customStyle="1">
    <w:name w:val="Title Char"/>
    <w:basedOn w:val="DefaultParagraphFont"/>
    <w:link w:val="Title"/>
    <w:uiPriority w:val="1"/>
    <w:rsid w:val="00545B7A"/>
    <w:rPr>
      <w:rFonts w:asciiTheme="majorHAnsi" w:hAnsiTheme="majorHAnsi" w:eastAsiaTheme="majorEastAsia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1B29CF"/>
    <w:rPr>
      <w:rFonts w:asciiTheme="majorHAnsi" w:hAnsiTheme="majorHAnsi" w:eastAsiaTheme="majorEastAsia" w:cstheme="majorBidi"/>
      <w:b/>
      <w:color w:val="2A7B88" w:themeColor="accent1" w:themeShade="BF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B29CF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color="2A7B88" w:themeColor="accent1" w:themeShade="BF" w:sz="4" w:space="10"/>
        <w:bottom w:val="single" w:color="2A7B88" w:themeColor="accent1" w:themeShade="BF" w:sz="4" w:space="10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220F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220F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styleId="Contact" w:customStyle="1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ntactChar" w:customStyle="1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C134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4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hyperlink" Target="https://www.linkedin.com/in/sairam-mamidipaka-74a7691ab/" TargetMode="External" Id="Ra6ac44cefb0d427a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104215\AppData\Roaming\Microsoft\Templates\Industry%20manager%20resum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Industry manager resume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Sairam, Mamidipaka Venkata (Cognizant)</dc:creator>
  <keywords/>
  <lastModifiedBy>Sairam, Mamidipaka Venkata (Cognizant)</lastModifiedBy>
  <revision>2</revision>
  <dcterms:created xsi:type="dcterms:W3CDTF">2025-11-06T19:02:00.0000000Z</dcterms:created>
  <dcterms:modified xsi:type="dcterms:W3CDTF">2025-11-06T20:32:11.2993438Z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